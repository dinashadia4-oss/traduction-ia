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7E2D" w:rsidRPr="001121F2" w:rsidRDefault="00847E2D" w:rsidP="00D0750D">
      <w:pPr>
        <w:pStyle w:val="Lgende"/>
        <w:rPr>
          <w:sz w:val="28"/>
          <w:szCs w:val="28"/>
        </w:rPr>
      </w:pPr>
      <w:r w:rsidRPr="001121F2">
        <w:rPr>
          <w:sz w:val="28"/>
          <w:szCs w:val="28"/>
        </w:rPr>
        <w:t>TRADUZIONE N°RA</w:t>
      </w:r>
      <w:r w:rsidR="00D0750D">
        <w:rPr>
          <w:sz w:val="28"/>
          <w:szCs w:val="28"/>
        </w:rPr>
        <w:t>240902011-B</w:t>
      </w:r>
    </w:p>
    <w:p w:rsidR="00847E2D" w:rsidRPr="001121F2" w:rsidRDefault="00847E2D">
      <w:pPr>
        <w:jc w:val="center"/>
        <w:rPr>
          <w:sz w:val="28"/>
          <w:szCs w:val="28"/>
        </w:rPr>
      </w:pPr>
      <w:r w:rsidRPr="001121F2">
        <w:rPr>
          <w:sz w:val="28"/>
          <w:szCs w:val="28"/>
        </w:rPr>
        <w:t>---------------------------</w:t>
      </w:r>
    </w:p>
    <w:p w:rsidR="00847E2D" w:rsidRDefault="00847E2D">
      <w:pPr>
        <w:jc w:val="center"/>
        <w:rPr>
          <w:sz w:val="28"/>
          <w:szCs w:val="28"/>
        </w:rPr>
      </w:pPr>
    </w:p>
    <w:p w:rsidR="00D0750D" w:rsidRDefault="00D0750D" w:rsidP="00230B6F">
      <w:pPr>
        <w:rPr>
          <w:sz w:val="28"/>
          <w:szCs w:val="28"/>
        </w:rPr>
      </w:pPr>
      <w:r>
        <w:rPr>
          <w:sz w:val="28"/>
          <w:szCs w:val="28"/>
        </w:rPr>
        <w:t>AMBASCIATA D’ITALIA IN MAROCCO RABAT</w:t>
      </w:r>
    </w:p>
    <w:p w:rsidR="00D0750D" w:rsidRDefault="00D0750D" w:rsidP="00230B6F">
      <w:pPr>
        <w:rPr>
          <w:sz w:val="28"/>
          <w:szCs w:val="28"/>
        </w:rPr>
      </w:pPr>
      <w:r>
        <w:rPr>
          <w:sz w:val="28"/>
          <w:szCs w:val="28"/>
        </w:rPr>
        <w:t>UFFICIO VISTI</w:t>
      </w:r>
    </w:p>
    <w:p w:rsidR="00D0750D" w:rsidRPr="001121F2" w:rsidRDefault="00D0750D">
      <w:pPr>
        <w:jc w:val="center"/>
        <w:rPr>
          <w:sz w:val="28"/>
          <w:szCs w:val="28"/>
        </w:rPr>
      </w:pPr>
    </w:p>
    <w:p w:rsidR="00847E2D" w:rsidRDefault="00D0750D">
      <w:pPr>
        <w:jc w:val="center"/>
        <w:rPr>
          <w:sz w:val="28"/>
          <w:szCs w:val="28"/>
        </w:rPr>
      </w:pPr>
      <w:r>
        <w:rPr>
          <w:sz w:val="28"/>
          <w:szCs w:val="28"/>
        </w:rPr>
        <w:t>DICHIARAZIONE DI PRESA A CARICO IN MAROCCO</w:t>
      </w:r>
    </w:p>
    <w:p w:rsidR="00D0750D" w:rsidRPr="001121F2" w:rsidRDefault="00230B6F" w:rsidP="00230B6F">
      <w:pPr>
        <w:jc w:val="center"/>
        <w:rPr>
          <w:sz w:val="28"/>
          <w:szCs w:val="28"/>
        </w:rPr>
      </w:pPr>
      <w:r>
        <w:rPr>
          <w:sz w:val="28"/>
          <w:szCs w:val="28"/>
        </w:rPr>
        <w:t>DA UN GARANTE</w:t>
      </w:r>
    </w:p>
    <w:p w:rsidR="00230B6F" w:rsidRDefault="00230B6F" w:rsidP="00230B6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230B6F" w:rsidRPr="001121F2" w:rsidRDefault="00230B6F">
      <w:pPr>
        <w:rPr>
          <w:sz w:val="28"/>
          <w:szCs w:val="28"/>
        </w:rPr>
      </w:pPr>
    </w:p>
    <w:p w:rsidR="00D0750D" w:rsidRDefault="00230B6F" w:rsidP="00D0750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Io</w:t>
      </w:r>
      <w:r w:rsidR="00D0750D">
        <w:rPr>
          <w:sz w:val="28"/>
          <w:szCs w:val="28"/>
        </w:rPr>
        <w:t xml:space="preserve"> sottoscritta</w:t>
      </w:r>
      <w:r w:rsidR="00847E2D" w:rsidRPr="001121F2">
        <w:rPr>
          <w:sz w:val="28"/>
          <w:szCs w:val="28"/>
        </w:rPr>
        <w:t xml:space="preserve">, </w:t>
      </w:r>
      <w:r w:rsidR="00D0750D" w:rsidRPr="00230B6F">
        <w:rPr>
          <w:b/>
          <w:bCs/>
          <w:sz w:val="28"/>
          <w:szCs w:val="28"/>
        </w:rPr>
        <w:t>BOUSYF Hasnae</w:t>
      </w:r>
      <w:r w:rsidR="00D0750D">
        <w:rPr>
          <w:sz w:val="28"/>
          <w:szCs w:val="28"/>
        </w:rPr>
        <w:t>, nata il 04/03/1990</w:t>
      </w:r>
      <w:r w:rsidR="00847E2D" w:rsidRPr="001121F2">
        <w:rPr>
          <w:sz w:val="28"/>
          <w:szCs w:val="28"/>
        </w:rPr>
        <w:t xml:space="preserve"> a </w:t>
      </w:r>
      <w:r w:rsidR="00D0750D">
        <w:rPr>
          <w:sz w:val="28"/>
          <w:szCs w:val="28"/>
        </w:rPr>
        <w:t>Temara</w:t>
      </w:r>
      <w:r w:rsidR="00847E2D" w:rsidRPr="001121F2">
        <w:rPr>
          <w:sz w:val="28"/>
          <w:szCs w:val="28"/>
        </w:rPr>
        <w:t xml:space="preserve">, residente a </w:t>
      </w:r>
      <w:r w:rsidR="00067F94">
        <w:rPr>
          <w:sz w:val="28"/>
          <w:szCs w:val="28"/>
        </w:rPr>
        <w:t>Lot.</w:t>
      </w:r>
      <w:r w:rsidR="00D0750D">
        <w:rPr>
          <w:sz w:val="28"/>
          <w:szCs w:val="28"/>
        </w:rPr>
        <w:t xml:space="preserve"> Khalid, n°103 Sidi Yahya Zaer,  </w:t>
      </w:r>
    </w:p>
    <w:p w:rsidR="00D0750D" w:rsidRDefault="00D0750D" w:rsidP="00D0750D">
      <w:pPr>
        <w:jc w:val="both"/>
        <w:rPr>
          <w:sz w:val="28"/>
          <w:szCs w:val="28"/>
        </w:rPr>
      </w:pPr>
    </w:p>
    <w:p w:rsidR="00230B6F" w:rsidRDefault="00230B6F" w:rsidP="00230B6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DICHIARO</w:t>
      </w:r>
      <w:r w:rsidR="00847E2D" w:rsidRPr="001121F2">
        <w:rPr>
          <w:sz w:val="28"/>
          <w:szCs w:val="28"/>
        </w:rPr>
        <w:t xml:space="preserve"> di </w:t>
      </w:r>
      <w:r>
        <w:rPr>
          <w:sz w:val="28"/>
          <w:szCs w:val="28"/>
        </w:rPr>
        <w:t>essere a conoscenza del</w:t>
      </w:r>
      <w:r w:rsidR="00847E2D" w:rsidRPr="001121F2">
        <w:rPr>
          <w:sz w:val="28"/>
          <w:szCs w:val="28"/>
        </w:rPr>
        <w:t>le leggi italiane che regolano l’ingresso degli extracomu</w:t>
      </w:r>
      <w:r>
        <w:rPr>
          <w:sz w:val="28"/>
          <w:szCs w:val="28"/>
        </w:rPr>
        <w:t>nitari nello spazio schengen e mi porto</w:t>
      </w:r>
      <w:r w:rsidR="00847E2D" w:rsidRPr="001121F2">
        <w:rPr>
          <w:sz w:val="28"/>
          <w:szCs w:val="28"/>
        </w:rPr>
        <w:t xml:space="preserve"> garante del rientro i</w:t>
      </w:r>
      <w:r>
        <w:rPr>
          <w:sz w:val="28"/>
          <w:szCs w:val="28"/>
        </w:rPr>
        <w:t xml:space="preserve">n patria di </w:t>
      </w:r>
      <w:r w:rsidRPr="00230B6F">
        <w:rPr>
          <w:b/>
          <w:bCs/>
          <w:sz w:val="28"/>
          <w:szCs w:val="28"/>
        </w:rPr>
        <w:t>mio</w:t>
      </w:r>
      <w:r w:rsidR="00F56939" w:rsidRPr="00230B6F">
        <w:rPr>
          <w:b/>
          <w:bCs/>
          <w:sz w:val="28"/>
          <w:szCs w:val="28"/>
        </w:rPr>
        <w:t xml:space="preserve"> figlio</w:t>
      </w:r>
      <w:r w:rsidR="00F56939">
        <w:rPr>
          <w:sz w:val="28"/>
          <w:szCs w:val="28"/>
        </w:rPr>
        <w:t xml:space="preserve"> </w:t>
      </w:r>
      <w:r w:rsidR="00F56939" w:rsidRPr="00230B6F">
        <w:rPr>
          <w:b/>
          <w:bCs/>
          <w:sz w:val="28"/>
          <w:szCs w:val="28"/>
        </w:rPr>
        <w:t>MARCHICHE Arkan</w:t>
      </w:r>
      <w:r w:rsidR="00F56939">
        <w:rPr>
          <w:sz w:val="28"/>
          <w:szCs w:val="28"/>
        </w:rPr>
        <w:t xml:space="preserve">, titolare del passaporto n° BN0298056, </w:t>
      </w:r>
    </w:p>
    <w:p w:rsidR="00230B6F" w:rsidRDefault="00230B6F" w:rsidP="00F56939">
      <w:pPr>
        <w:jc w:val="both"/>
        <w:rPr>
          <w:sz w:val="28"/>
          <w:szCs w:val="28"/>
        </w:rPr>
      </w:pPr>
    </w:p>
    <w:p w:rsidR="00847E2D" w:rsidRPr="001121F2" w:rsidRDefault="00230B6F" w:rsidP="00230B6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dichiaro inoltre, di assumere tutte le </w:t>
      </w:r>
      <w:r>
        <w:rPr>
          <w:sz w:val="32"/>
          <w:szCs w:val="32"/>
        </w:rPr>
        <w:t xml:space="preserve">responsabilità, </w:t>
      </w:r>
      <w:r w:rsidR="00067F94">
        <w:rPr>
          <w:sz w:val="32"/>
          <w:szCs w:val="32"/>
        </w:rPr>
        <w:t xml:space="preserve">conscia che </w:t>
      </w:r>
      <w:r>
        <w:rPr>
          <w:sz w:val="32"/>
          <w:szCs w:val="32"/>
        </w:rPr>
        <w:t xml:space="preserve">qualora </w:t>
      </w:r>
      <w:r w:rsidRPr="00067F94">
        <w:rPr>
          <w:sz w:val="28"/>
          <w:szCs w:val="28"/>
        </w:rPr>
        <w:t>l’interessato</w:t>
      </w:r>
      <w:r w:rsidR="00067F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non rientri in patria, codesta </w:t>
      </w:r>
      <w:r w:rsidR="00847E2D" w:rsidRPr="001121F2">
        <w:rPr>
          <w:sz w:val="28"/>
          <w:szCs w:val="28"/>
        </w:rPr>
        <w:t>Ambasciata potrà porgere denuncia dinanzi alle autorità marocchine competenti.</w:t>
      </w:r>
    </w:p>
    <w:p w:rsidR="00847E2D" w:rsidRDefault="00847E2D">
      <w:pPr>
        <w:jc w:val="both"/>
        <w:rPr>
          <w:sz w:val="28"/>
          <w:szCs w:val="28"/>
        </w:rPr>
      </w:pPr>
    </w:p>
    <w:p w:rsidR="00F56939" w:rsidRDefault="00F56939">
      <w:pPr>
        <w:jc w:val="both"/>
        <w:rPr>
          <w:sz w:val="28"/>
          <w:szCs w:val="28"/>
        </w:rPr>
      </w:pPr>
      <w:r>
        <w:rPr>
          <w:sz w:val="28"/>
          <w:szCs w:val="28"/>
        </w:rPr>
        <w:t>Addi 26/08/2024</w:t>
      </w:r>
    </w:p>
    <w:p w:rsidR="00F56939" w:rsidRPr="001121F2" w:rsidRDefault="00F56939">
      <w:pPr>
        <w:jc w:val="both"/>
        <w:rPr>
          <w:sz w:val="28"/>
          <w:szCs w:val="28"/>
        </w:rPr>
      </w:pPr>
    </w:p>
    <w:p w:rsidR="00847E2D" w:rsidRPr="001121F2" w:rsidRDefault="00847E2D">
      <w:pPr>
        <w:rPr>
          <w:sz w:val="28"/>
          <w:szCs w:val="28"/>
        </w:rPr>
      </w:pPr>
      <w:r w:rsidRPr="001121F2">
        <w:rPr>
          <w:sz w:val="28"/>
          <w:szCs w:val="28"/>
        </w:rPr>
        <w:t>(Segue una firma illeggibile)</w:t>
      </w:r>
      <w:r w:rsidR="00C767C2">
        <w:rPr>
          <w:sz w:val="28"/>
          <w:szCs w:val="28"/>
        </w:rPr>
        <w:t>.</w:t>
      </w:r>
    </w:p>
    <w:p w:rsidR="00847E2D" w:rsidRPr="001121F2" w:rsidRDefault="00847E2D">
      <w:pPr>
        <w:jc w:val="center"/>
        <w:rPr>
          <w:sz w:val="28"/>
          <w:szCs w:val="28"/>
        </w:rPr>
      </w:pPr>
      <w:r w:rsidRPr="001121F2">
        <w:rPr>
          <w:sz w:val="28"/>
          <w:szCs w:val="28"/>
        </w:rPr>
        <w:t>----------</w:t>
      </w:r>
    </w:p>
    <w:p w:rsidR="00847E2D" w:rsidRPr="001121F2" w:rsidRDefault="00847E2D" w:rsidP="00C767C2">
      <w:pPr>
        <w:rPr>
          <w:sz w:val="28"/>
          <w:szCs w:val="28"/>
        </w:rPr>
      </w:pPr>
      <w:r w:rsidRPr="001121F2">
        <w:rPr>
          <w:sz w:val="28"/>
          <w:szCs w:val="28"/>
        </w:rPr>
        <w:t>N°</w:t>
      </w:r>
      <w:r w:rsidR="00C767C2">
        <w:rPr>
          <w:sz w:val="28"/>
          <w:szCs w:val="28"/>
        </w:rPr>
        <w:t xml:space="preserve"> 22903</w:t>
      </w:r>
    </w:p>
    <w:p w:rsidR="00847E2D" w:rsidRPr="001121F2" w:rsidRDefault="00847E2D">
      <w:pPr>
        <w:rPr>
          <w:sz w:val="28"/>
          <w:szCs w:val="28"/>
        </w:rPr>
      </w:pPr>
    </w:p>
    <w:p w:rsidR="00847E2D" w:rsidRPr="001121F2" w:rsidRDefault="00847E2D" w:rsidP="00C767C2">
      <w:pPr>
        <w:jc w:val="both"/>
        <w:rPr>
          <w:sz w:val="28"/>
          <w:szCs w:val="28"/>
        </w:rPr>
      </w:pPr>
      <w:r w:rsidRPr="001121F2">
        <w:rPr>
          <w:sz w:val="28"/>
          <w:szCs w:val="28"/>
        </w:rPr>
        <w:tab/>
        <w:t>Visto per l'autentica della firma apposta da</w:t>
      </w:r>
      <w:r w:rsidRPr="001121F2">
        <w:rPr>
          <w:b/>
          <w:sz w:val="28"/>
          <w:szCs w:val="28"/>
        </w:rPr>
        <w:t xml:space="preserve"> </w:t>
      </w:r>
      <w:r w:rsidR="00C767C2">
        <w:rPr>
          <w:sz w:val="28"/>
          <w:szCs w:val="28"/>
        </w:rPr>
        <w:t>Hasnae Bousyf</w:t>
      </w:r>
      <w:r w:rsidRPr="001121F2">
        <w:rPr>
          <w:sz w:val="28"/>
          <w:szCs w:val="28"/>
        </w:rPr>
        <w:t xml:space="preserve">,  previa verifica dell'identità a mezzo della C.I n° </w:t>
      </w:r>
      <w:r w:rsidR="00C767C2">
        <w:rPr>
          <w:sz w:val="28"/>
          <w:szCs w:val="28"/>
        </w:rPr>
        <w:t>AD200293</w:t>
      </w:r>
      <w:r w:rsidRPr="001121F2">
        <w:rPr>
          <w:sz w:val="28"/>
          <w:szCs w:val="28"/>
        </w:rPr>
        <w:t>.</w:t>
      </w:r>
    </w:p>
    <w:p w:rsidR="00847E2D" w:rsidRPr="001121F2" w:rsidRDefault="00847E2D">
      <w:pPr>
        <w:rPr>
          <w:sz w:val="28"/>
          <w:szCs w:val="28"/>
        </w:rPr>
      </w:pPr>
    </w:p>
    <w:p w:rsidR="00847E2D" w:rsidRPr="001121F2" w:rsidRDefault="00C767C2">
      <w:pPr>
        <w:rPr>
          <w:sz w:val="28"/>
          <w:szCs w:val="28"/>
        </w:rPr>
      </w:pPr>
      <w:r>
        <w:rPr>
          <w:sz w:val="28"/>
          <w:szCs w:val="28"/>
        </w:rPr>
        <w:t>Temara, 26/08/2024</w:t>
      </w:r>
    </w:p>
    <w:p w:rsidR="00847E2D" w:rsidRPr="001121F2" w:rsidRDefault="00847E2D">
      <w:pPr>
        <w:rPr>
          <w:sz w:val="28"/>
          <w:szCs w:val="28"/>
        </w:rPr>
      </w:pPr>
    </w:p>
    <w:p w:rsidR="00847E2D" w:rsidRPr="001121F2" w:rsidRDefault="00C767C2" w:rsidP="00C767C2">
      <w:pPr>
        <w:pStyle w:val="Retraitcorpsdetexte"/>
        <w:rPr>
          <w:sz w:val="28"/>
          <w:szCs w:val="28"/>
        </w:rPr>
      </w:pPr>
      <w:r>
        <w:rPr>
          <w:sz w:val="28"/>
          <w:szCs w:val="28"/>
        </w:rPr>
        <w:t>Per il presidente e per delega, firmato: Abderrahim Kabli. --- (Segue il</w:t>
      </w:r>
      <w:r w:rsidR="00847E2D" w:rsidRPr="001121F2">
        <w:rPr>
          <w:sz w:val="28"/>
          <w:szCs w:val="28"/>
        </w:rPr>
        <w:t xml:space="preserve"> boll</w:t>
      </w:r>
      <w:r>
        <w:rPr>
          <w:sz w:val="28"/>
          <w:szCs w:val="28"/>
        </w:rPr>
        <w:t>o tondo</w:t>
      </w:r>
      <w:r w:rsidR="00847E2D" w:rsidRPr="001121F2">
        <w:rPr>
          <w:sz w:val="28"/>
          <w:szCs w:val="28"/>
        </w:rPr>
        <w:t xml:space="preserve"> del comune di </w:t>
      </w:r>
      <w:r>
        <w:rPr>
          <w:sz w:val="28"/>
          <w:szCs w:val="28"/>
        </w:rPr>
        <w:t>Temara</w:t>
      </w:r>
      <w:r w:rsidR="00847E2D" w:rsidRPr="001121F2">
        <w:rPr>
          <w:sz w:val="28"/>
          <w:szCs w:val="28"/>
        </w:rPr>
        <w:t>).</w:t>
      </w:r>
    </w:p>
    <w:p w:rsidR="00847E2D" w:rsidRPr="001121F2" w:rsidRDefault="00847E2D">
      <w:pPr>
        <w:jc w:val="center"/>
        <w:rPr>
          <w:sz w:val="28"/>
          <w:szCs w:val="28"/>
        </w:rPr>
      </w:pPr>
      <w:r w:rsidRPr="001121F2">
        <w:rPr>
          <w:sz w:val="28"/>
          <w:szCs w:val="28"/>
        </w:rPr>
        <w:t>----------</w:t>
      </w:r>
    </w:p>
    <w:p w:rsidR="00C767C2" w:rsidRDefault="00C767C2">
      <w:pPr>
        <w:rPr>
          <w:sz w:val="28"/>
          <w:szCs w:val="28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0"/>
      </w:tblGrid>
      <w:tr w:rsidR="0039577C" w:rsidRPr="002F0C0B" w:rsidTr="00230B6F">
        <w:tc>
          <w:tcPr>
            <w:tcW w:w="9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9577C" w:rsidRPr="002F0C0B" w:rsidRDefault="0039577C" w:rsidP="00230B6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ar-MA"/>
              </w:rPr>
              <w:t>Apostille (Convention de la Haye du 5 Octobre 1961)</w:t>
            </w:r>
          </w:p>
          <w:p w:rsidR="0039577C" w:rsidRPr="002F0C0B" w:rsidRDefault="0039577C" w:rsidP="0039577C">
            <w:pPr>
              <w:jc w:val="both"/>
              <w:rPr>
                <w:rFonts w:ascii="Times New Roman" w:hAnsi="Times New Roman" w:cs="Times New Roman"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(1) Regno del Marocco -  Il presente atto pubblico (2) è stato 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lastRenderedPageBreak/>
              <w:t xml:space="preserve">firmato da: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Kabil Abderrahim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 (3)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 in qualità di Ufficiale dell’anagrafe per delega 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(4) munito del bollo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dell’ufficio di stato civile, comune di Temara</w:t>
            </w:r>
          </w:p>
          <w:p w:rsidR="0039577C" w:rsidRPr="002F0C0B" w:rsidRDefault="0039577C" w:rsidP="00230B6F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-</w:t>
            </w:r>
            <w:r w:rsidRPr="002F0C0B">
              <w:rPr>
                <w:rFonts w:ascii="Times New Roman" w:hAnsi="Times New Roman" w:cs="Times New Roman"/>
                <w:b/>
                <w:bCs/>
                <w:sz w:val="36"/>
                <w:szCs w:val="36"/>
                <w:lang w:bidi="ar-MA"/>
              </w:rPr>
              <w:t>ATTESTATO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-</w:t>
            </w:r>
          </w:p>
          <w:p w:rsidR="0039577C" w:rsidRPr="002F0C0B" w:rsidRDefault="0039577C" w:rsidP="0039577C">
            <w:pPr>
              <w:rPr>
                <w:rFonts w:ascii="Times New Roman" w:hAnsi="Times New Roman" w:cs="Times New Roman"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(5) a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Skhirat-Temara 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(6) lì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28/08/2024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 (7) da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Boukhal Hicham</w:t>
            </w:r>
            <w:r w:rsidRPr="002F0C0B"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 xml:space="preserve"> (8) Col n° </w:t>
            </w:r>
            <w:r>
              <w:rPr>
                <w:rFonts w:ascii="Times New Roman" w:hAnsi="Times New Roman" w:cs="Times New Roman"/>
                <w:sz w:val="36"/>
                <w:szCs w:val="36"/>
                <w:lang w:bidi="ar-MA"/>
              </w:rPr>
              <w:t>15664841619 (9) Per il Governatore per delega, ispettore di stato civile (10) firmato: Boukhal Hicham</w:t>
            </w:r>
          </w:p>
          <w:p w:rsidR="0039577C" w:rsidRPr="002F0C0B" w:rsidRDefault="0039577C" w:rsidP="0039577C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  <w:t xml:space="preserve">Il documento è stato firmato il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  <w:t>2</w:t>
            </w:r>
            <w:r w:rsidR="00067F94"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  <w:t>8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  <w:t>/08/2024  - numero pagine : 2</w:t>
            </w:r>
          </w:p>
          <w:p w:rsidR="0039577C" w:rsidRPr="002F0C0B" w:rsidRDefault="0039577C" w:rsidP="00230B6F">
            <w:pPr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</w:pPr>
            <w:r w:rsidRPr="002F0C0B">
              <w:rPr>
                <w:rFonts w:ascii="Times New Roman" w:hAnsi="Times New Roman" w:cs="Times New Roman"/>
                <w:i/>
                <w:iCs/>
                <w:sz w:val="36"/>
                <w:szCs w:val="36"/>
                <w:lang w:bidi="ar-MA"/>
              </w:rPr>
              <w:t xml:space="preserve">La presente  postilla  può essere verificata al seguente indirizzo: </w:t>
            </w:r>
            <w:hyperlink r:id="rId5" w:history="1">
              <w:r w:rsidRPr="002F0C0B">
                <w:rPr>
                  <w:rStyle w:val="Lienhypertexte"/>
                  <w:rFonts w:ascii="Times New Roman" w:hAnsi="Times New Roman" w:cs="Times New Roman"/>
                  <w:i/>
                  <w:iCs/>
                  <w:sz w:val="36"/>
                  <w:szCs w:val="36"/>
                  <w:lang w:bidi="ar-MA"/>
                </w:rPr>
                <w:t>www.apostille.ma</w:t>
              </w:r>
            </w:hyperlink>
          </w:p>
          <w:p w:rsidR="0039577C" w:rsidRPr="002F0C0B" w:rsidRDefault="0039577C" w:rsidP="00230B6F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F0C0B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(segue un codice quadrato).</w:t>
            </w:r>
          </w:p>
        </w:tc>
      </w:tr>
    </w:tbl>
    <w:p w:rsidR="0039577C" w:rsidRPr="002F0C0B" w:rsidRDefault="0039577C" w:rsidP="0039577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135"/>
        <w:rPr>
          <w:sz w:val="36"/>
          <w:szCs w:val="36"/>
        </w:rPr>
      </w:pPr>
      <w:r w:rsidRPr="002F0C0B">
        <w:rPr>
          <w:sz w:val="36"/>
          <w:szCs w:val="36"/>
        </w:rPr>
        <w:lastRenderedPageBreak/>
        <w:t>___________________________________________________</w:t>
      </w:r>
    </w:p>
    <w:p w:rsidR="00847E2D" w:rsidRPr="001121F2" w:rsidRDefault="00847E2D">
      <w:pPr>
        <w:rPr>
          <w:sz w:val="28"/>
          <w:szCs w:val="28"/>
        </w:rPr>
      </w:pPr>
      <w:r w:rsidRPr="001121F2">
        <w:rPr>
          <w:sz w:val="28"/>
          <w:szCs w:val="28"/>
        </w:rPr>
        <w:t>Per traduzione conforme all'originale in lingua francese.</w:t>
      </w:r>
    </w:p>
    <w:p w:rsidR="00847E2D" w:rsidRPr="001121F2" w:rsidRDefault="009463EF">
      <w:pPr>
        <w:rPr>
          <w:sz w:val="28"/>
          <w:szCs w:val="28"/>
        </w:rPr>
      </w:pPr>
      <w:r>
        <w:rPr>
          <w:sz w:val="28"/>
          <w:szCs w:val="28"/>
        </w:rPr>
        <w:t>Addi 10/09/2024.ac</w:t>
      </w:r>
      <w:r w:rsidR="00847E2D" w:rsidRPr="001121F2">
        <w:rPr>
          <w:sz w:val="28"/>
          <w:szCs w:val="28"/>
        </w:rPr>
        <w:t xml:space="preserve"> </w:t>
      </w:r>
      <w:r w:rsidR="00067F94">
        <w:rPr>
          <w:sz w:val="28"/>
          <w:szCs w:val="28"/>
        </w:rPr>
        <w:t>/</w:t>
      </w:r>
      <w:bookmarkStart w:id="0" w:name="_GoBack"/>
      <w:bookmarkEnd w:id="0"/>
    </w:p>
    <w:p w:rsidR="00847E2D" w:rsidRDefault="00847E2D">
      <w:pPr>
        <w:rPr>
          <w:sz w:val="20"/>
        </w:rPr>
      </w:pPr>
    </w:p>
    <w:sectPr w:rsidR="00847E2D">
      <w:type w:val="continuous"/>
      <w:pgSz w:w="11900" w:h="16840"/>
      <w:pgMar w:top="2437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1F2"/>
    <w:rsid w:val="00067F94"/>
    <w:rsid w:val="001121F2"/>
    <w:rsid w:val="00230B6F"/>
    <w:rsid w:val="0039577C"/>
    <w:rsid w:val="00451FD0"/>
    <w:rsid w:val="006D6D5B"/>
    <w:rsid w:val="00847E2D"/>
    <w:rsid w:val="009463EF"/>
    <w:rsid w:val="00C420F0"/>
    <w:rsid w:val="00C767C2"/>
    <w:rsid w:val="00D0750D"/>
    <w:rsid w:val="00F5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 w:eastAsia="it-IT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ascii="Helvetica" w:hAnsi="Helvetica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qFormat/>
    <w:pPr>
      <w:jc w:val="center"/>
    </w:pPr>
    <w:rPr>
      <w:sz w:val="36"/>
      <w:szCs w:val="36"/>
    </w:rPr>
  </w:style>
  <w:style w:type="paragraph" w:styleId="Retraitcorpsdetexte">
    <w:name w:val="Body Text Indent"/>
    <w:basedOn w:val="Normal"/>
    <w:semiHidden/>
    <w:pPr>
      <w:jc w:val="both"/>
    </w:pPr>
    <w:rPr>
      <w:sz w:val="36"/>
      <w:szCs w:val="36"/>
    </w:rPr>
  </w:style>
  <w:style w:type="paragraph" w:styleId="TitreTR">
    <w:name w:val="toa heading"/>
    <w:basedOn w:val="Normal"/>
    <w:semiHidden/>
    <w:rPr>
      <w:sz w:val="20"/>
      <w:szCs w:val="20"/>
    </w:rPr>
  </w:style>
  <w:style w:type="character" w:styleId="Lienhypertexte">
    <w:name w:val="Hyperlink"/>
    <w:semiHidden/>
    <w:unhideWhenUsed/>
    <w:rsid w:val="0039577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 w:eastAsia="it-IT"/>
    </w:rPr>
  </w:style>
  <w:style w:type="paragraph" w:styleId="Titre2">
    <w:name w:val="heading 2"/>
    <w:basedOn w:val="Normal"/>
    <w:next w:val="Normal"/>
    <w:qFormat/>
    <w:pPr>
      <w:keepNext/>
      <w:spacing w:before="240" w:after="60"/>
      <w:outlineLvl w:val="1"/>
    </w:pPr>
    <w:rPr>
      <w:rFonts w:ascii="Helvetica" w:hAnsi="Helvetica"/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qFormat/>
    <w:pPr>
      <w:jc w:val="center"/>
    </w:pPr>
    <w:rPr>
      <w:sz w:val="36"/>
      <w:szCs w:val="36"/>
    </w:rPr>
  </w:style>
  <w:style w:type="paragraph" w:styleId="Retraitcorpsdetexte">
    <w:name w:val="Body Text Indent"/>
    <w:basedOn w:val="Normal"/>
    <w:semiHidden/>
    <w:pPr>
      <w:jc w:val="both"/>
    </w:pPr>
    <w:rPr>
      <w:sz w:val="36"/>
      <w:szCs w:val="36"/>
    </w:rPr>
  </w:style>
  <w:style w:type="paragraph" w:styleId="TitreTR">
    <w:name w:val="toa heading"/>
    <w:basedOn w:val="Normal"/>
    <w:semiHidden/>
    <w:rPr>
      <w:sz w:val="20"/>
      <w:szCs w:val="20"/>
    </w:rPr>
  </w:style>
  <w:style w:type="character" w:styleId="Lienhypertexte">
    <w:name w:val="Hyperlink"/>
    <w:semiHidden/>
    <w:unhideWhenUsed/>
    <w:rsid w:val="003957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80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esktop\Dossier%20%20G&#233;n&#233;ral\Prise%20en%20charge\Presa%20Cari.%20Studi%20(Schengen)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Presa Cari. Studi (Schengen)</Template>
  <TotalTime>128</TotalTime>
  <Pages>2</Pages>
  <Words>254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Autoriz. Materna Temara</vt:lpstr>
    </vt:vector>
  </TitlesOfParts>
  <Company/>
  <LinksUpToDate>false</LinksUpToDate>
  <CharactersWithSpaces>1845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Autoriz. Materna Temara</dc:title>
  <dc:creator>HP</dc:creator>
  <cp:lastModifiedBy>user</cp:lastModifiedBy>
  <cp:revision>4</cp:revision>
  <cp:lastPrinted>2002-07-29T14:10:00Z</cp:lastPrinted>
  <dcterms:created xsi:type="dcterms:W3CDTF">2024-09-10T11:56:00Z</dcterms:created>
  <dcterms:modified xsi:type="dcterms:W3CDTF">2024-09-13T11:41:00Z</dcterms:modified>
</cp:coreProperties>
</file>